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3F5" w:rsidRPr="005433F5" w:rsidRDefault="005433F5" w:rsidP="005433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Lab #2: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Compteurs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synchrones</w:t>
      </w:r>
      <w:proofErr w:type="spellEnd"/>
    </w:p>
    <w:p w:rsid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:rsid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:rsid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:rsid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</w:p>
    <w:p w:rsidR="005433F5" w:rsidRP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33F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CEG 2536 – AR</w:t>
      </w: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CHITECTURE DES</w:t>
      </w:r>
      <w:r w:rsidRPr="005433F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 ORDINATEURS I</w:t>
      </w:r>
    </w:p>
    <w:p w:rsidR="005433F5" w:rsidRPr="005433F5" w:rsidRDefault="005433F5" w:rsidP="005433F5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3F5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                                       </w:t>
      </w:r>
      <w:r w:rsidRPr="005433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      </w:t>
      </w:r>
    </w:p>
    <w:p w:rsid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:rsidR="005433F5" w:rsidRP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5433F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Fall</w:t>
      </w:r>
      <w:r w:rsidRPr="005433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2018</w:t>
      </w:r>
    </w:p>
    <w:p w:rsidR="005433F5" w:rsidRP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3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Ecole</w:t>
      </w:r>
      <w:proofErr w:type="spellEnd"/>
      <w:r w:rsidRPr="005433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de </w:t>
      </w:r>
      <w:proofErr w:type="spellStart"/>
      <w:r w:rsidRPr="005433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Génie</w:t>
      </w:r>
      <w:proofErr w:type="spellEnd"/>
      <w:r w:rsidRPr="005433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433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Electrique</w:t>
      </w:r>
      <w:proofErr w:type="spellEnd"/>
      <w:r w:rsidRPr="005433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et Science </w:t>
      </w:r>
      <w:proofErr w:type="spellStart"/>
      <w:r w:rsidRPr="005433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Informatique</w:t>
      </w:r>
      <w:proofErr w:type="spellEnd"/>
    </w:p>
    <w:p w:rsidR="005433F5" w:rsidRP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3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Université</w:t>
      </w:r>
      <w:proofErr w:type="spellEnd"/>
      <w:r w:rsidRPr="005433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5433F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d’Ottawa</w:t>
      </w:r>
      <w:proofErr w:type="spellEnd"/>
    </w:p>
    <w:p w:rsidR="005433F5" w:rsidRDefault="005433F5" w:rsidP="005433F5">
      <w:pPr>
        <w:spacing w:after="120" w:line="240" w:lineRule="auto"/>
        <w:ind w:left="2120" w:firstLine="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33F5" w:rsidRDefault="005433F5" w:rsidP="005433F5">
      <w:pPr>
        <w:spacing w:after="120" w:line="240" w:lineRule="auto"/>
        <w:ind w:left="2120" w:firstLine="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33F5" w:rsidRDefault="005433F5" w:rsidP="005433F5">
      <w:pPr>
        <w:spacing w:after="120" w:line="240" w:lineRule="auto"/>
        <w:ind w:left="2120" w:firstLine="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33F5" w:rsidRDefault="005433F5" w:rsidP="005433F5">
      <w:pPr>
        <w:spacing w:after="120" w:line="240" w:lineRule="auto"/>
        <w:ind w:left="2120" w:firstLine="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33F5" w:rsidRDefault="005433F5" w:rsidP="005433F5">
      <w:pPr>
        <w:spacing w:after="120" w:line="240" w:lineRule="auto"/>
        <w:ind w:left="2120" w:firstLine="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33F5" w:rsidRDefault="005433F5" w:rsidP="005433F5">
      <w:pPr>
        <w:spacing w:after="120" w:line="240" w:lineRule="auto"/>
        <w:ind w:left="2120" w:firstLine="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33F5" w:rsidRDefault="005433F5" w:rsidP="005433F5">
      <w:pPr>
        <w:spacing w:after="120" w:line="240" w:lineRule="auto"/>
        <w:ind w:left="2120" w:firstLine="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33F5" w:rsidRDefault="005433F5" w:rsidP="005433F5">
      <w:pPr>
        <w:spacing w:after="120" w:line="240" w:lineRule="auto"/>
        <w:ind w:left="2120" w:firstLine="7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433F5" w:rsidRPr="005433F5" w:rsidRDefault="005433F5" w:rsidP="005433F5">
      <w:pPr>
        <w:spacing w:after="120" w:line="240" w:lineRule="auto"/>
        <w:ind w:left="2120" w:firstLine="7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>Professeur</w:t>
      </w:r>
      <w:proofErr w:type="spellEnd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 Dr. Mohamed Ali Ibrahim</w:t>
      </w:r>
    </w:p>
    <w:p w:rsidR="005433F5" w:rsidRPr="005433F5" w:rsidRDefault="005433F5" w:rsidP="005433F5">
      <w:pPr>
        <w:spacing w:after="12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>Groupe</w:t>
      </w:r>
      <w:proofErr w:type="spellEnd"/>
    </w:p>
    <w:p w:rsidR="005433F5" w:rsidRP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</w:t>
      </w:r>
      <w:proofErr w:type="spellStart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>Etudiant</w:t>
      </w:r>
      <w:proofErr w:type="spellEnd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: </w:t>
      </w:r>
      <w:proofErr w:type="spellStart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>Rayold</w:t>
      </w:r>
      <w:proofErr w:type="spellEnd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>Rakotonomenjanahary</w:t>
      </w:r>
      <w:proofErr w:type="spellEnd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8884585 </w:t>
      </w:r>
    </w:p>
    <w:p w:rsidR="005433F5" w:rsidRPr="005433F5" w:rsidRDefault="005433F5" w:rsidP="005433F5">
      <w:pPr>
        <w:spacing w:after="120" w:line="240" w:lineRule="auto"/>
        <w:ind w:left="36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>Etudiant</w:t>
      </w:r>
      <w:proofErr w:type="spellEnd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: Mahmoud </w:t>
      </w:r>
      <w:proofErr w:type="spellStart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>Lafdaoui</w:t>
      </w:r>
      <w:proofErr w:type="spellEnd"/>
      <w:r w:rsidRPr="005433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300032370</w:t>
      </w:r>
      <w:bookmarkStart w:id="0" w:name="_GoBack"/>
      <w:bookmarkEnd w:id="0"/>
    </w:p>
    <w:p w:rsidR="005433F5" w:rsidRDefault="005433F5" w:rsidP="005433F5">
      <w:pPr>
        <w:spacing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:rsidR="005433F5" w:rsidRDefault="005433F5" w:rsidP="005433F5">
      <w:pPr>
        <w:spacing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:rsidR="005433F5" w:rsidRDefault="005433F5" w:rsidP="005433F5">
      <w:pPr>
        <w:spacing w:after="120" w:line="24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</w:p>
    <w:p w:rsidR="00BD2B81" w:rsidRDefault="008E5D06" w:rsidP="00BD2B81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</w:rPr>
        <w:t>Introduction</w:t>
      </w:r>
    </w:p>
    <w:p w:rsidR="008E5D06" w:rsidRDefault="008E5D06" w:rsidP="008E5D06">
      <w:pPr>
        <w:spacing w:after="0"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 but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laboratoire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permettre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etudiants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maitriser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 concept des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compteurs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synchrones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la creation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symbole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pouvoir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tester le circuit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l’utilisation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l’oscilloscope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E5D06" w:rsidRDefault="001F160D" w:rsidP="008E5D06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Pour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laboratoire</w:t>
      </w:r>
      <w:proofErr w:type="spellEnd"/>
      <w:r w:rsidR="008E5D06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constuit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deux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compteurs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8E5D06">
        <w:rPr>
          <w:rFonts w:ascii="Times New Roman" w:eastAsia="Times New Roman" w:hAnsi="Times New Roman" w:cs="Times New Roman"/>
          <w:sz w:val="24"/>
          <w:szCs w:val="24"/>
        </w:rPr>
        <w:t xml:space="preserve"> un </w:t>
      </w:r>
      <w:proofErr w:type="spellStart"/>
      <w:r w:rsidR="008E5D06">
        <w:rPr>
          <w:rFonts w:ascii="Times New Roman" w:eastAsia="Times New Roman" w:hAnsi="Times New Roman" w:cs="Times New Roman"/>
          <w:sz w:val="24"/>
          <w:szCs w:val="24"/>
        </w:rPr>
        <w:t>compteur</w:t>
      </w:r>
      <w:proofErr w:type="spellEnd"/>
      <w:r w:rsidR="008E5D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E5D06">
        <w:rPr>
          <w:rFonts w:ascii="Times New Roman" w:eastAsia="Times New Roman" w:hAnsi="Times New Roman" w:cs="Times New Roman"/>
          <w:sz w:val="24"/>
          <w:szCs w:val="24"/>
        </w:rPr>
        <w:t>synchrone</w:t>
      </w:r>
      <w:proofErr w:type="spellEnd"/>
      <w:r w:rsidR="008E5D06">
        <w:rPr>
          <w:rFonts w:ascii="Times New Roman" w:eastAsia="Times New Roman" w:hAnsi="Times New Roman" w:cs="Times New Roman"/>
          <w:sz w:val="24"/>
          <w:szCs w:val="24"/>
        </w:rPr>
        <w:t xml:space="preserve"> de modulo 6 a 3 bits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et 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compteur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synchrone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BCD 4 bits.</w:t>
      </w:r>
    </w:p>
    <w:p w:rsidR="001A48FF" w:rsidRDefault="008E5D06" w:rsidP="005433F5">
      <w:pPr>
        <w:spacing w:after="0" w:line="480" w:lineRule="auto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433F5" w:rsidRPr="005433F5" w:rsidRDefault="001F160D" w:rsidP="005433F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1F160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</w:rPr>
        <w:t>2.</w:t>
      </w:r>
      <w:r w:rsidR="005433F5" w:rsidRPr="005433F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</w:rPr>
        <w:t xml:space="preserve">Matériel et </w:t>
      </w:r>
      <w:proofErr w:type="spellStart"/>
      <w:r w:rsidR="005433F5" w:rsidRPr="005433F5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u w:val="single"/>
        </w:rPr>
        <w:t>Composantes</w:t>
      </w:r>
      <w:proofErr w:type="spellEnd"/>
    </w:p>
    <w:p w:rsidR="005433F5" w:rsidRPr="005433F5" w:rsidRDefault="005433F5" w:rsidP="005433F5">
      <w:pPr>
        <w:spacing w:after="0" w:line="48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3F5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● </w:t>
      </w:r>
      <w:proofErr w:type="spellStart"/>
      <w:r w:rsidRPr="005433F5">
        <w:rPr>
          <w:rFonts w:ascii="Times New Roman" w:eastAsia="Times New Roman" w:hAnsi="Times New Roman" w:cs="Times New Roman"/>
          <w:color w:val="000000"/>
          <w:sz w:val="23"/>
          <w:szCs w:val="23"/>
        </w:rPr>
        <w:t>Logiciel</w:t>
      </w:r>
      <w:proofErr w:type="spellEnd"/>
      <w:r w:rsidRPr="005433F5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QUARTUS II </w:t>
      </w:r>
      <w:proofErr w:type="spellStart"/>
      <w:r w:rsidRPr="005433F5">
        <w:rPr>
          <w:rFonts w:ascii="Times New Roman" w:eastAsia="Times New Roman" w:hAnsi="Times New Roman" w:cs="Times New Roman"/>
          <w:color w:val="000000"/>
          <w:sz w:val="23"/>
          <w:szCs w:val="23"/>
        </w:rPr>
        <w:t>Édition</w:t>
      </w:r>
      <w:proofErr w:type="spellEnd"/>
      <w:r w:rsidRPr="005433F5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5433F5">
        <w:rPr>
          <w:rFonts w:ascii="Times New Roman" w:eastAsia="Times New Roman" w:hAnsi="Times New Roman" w:cs="Times New Roman"/>
          <w:color w:val="000000"/>
          <w:sz w:val="23"/>
          <w:szCs w:val="23"/>
        </w:rPr>
        <w:t>Étudiante</w:t>
      </w:r>
      <w:proofErr w:type="spellEnd"/>
    </w:p>
    <w:p w:rsidR="001A48FF" w:rsidRPr="005433F5" w:rsidRDefault="005433F5" w:rsidP="005433F5">
      <w:pPr>
        <w:spacing w:after="0" w:line="48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5433F5">
        <w:rPr>
          <w:rFonts w:ascii="Times New Roman" w:eastAsia="Times New Roman" w:hAnsi="Times New Roman" w:cs="Times New Roman"/>
          <w:color w:val="000000"/>
          <w:sz w:val="23"/>
          <w:szCs w:val="23"/>
        </w:rPr>
        <w:t>● Carte Altera UP-1</w:t>
      </w:r>
      <w:r w:rsidR="008E5D06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, </w:t>
      </w:r>
      <w:proofErr w:type="spellStart"/>
      <w:r w:rsidR="001A48FF">
        <w:rPr>
          <w:rFonts w:ascii="Times New Roman" w:eastAsia="Times New Roman" w:hAnsi="Times New Roman" w:cs="Times New Roman"/>
          <w:color w:val="000000"/>
          <w:sz w:val="23"/>
          <w:szCs w:val="23"/>
        </w:rPr>
        <w:t>Sonde</w:t>
      </w:r>
      <w:proofErr w:type="spellEnd"/>
      <w:r w:rsidR="008E5D06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 w:rsidR="001A48FF">
        <w:rPr>
          <w:rFonts w:ascii="Times New Roman" w:eastAsia="Times New Roman" w:hAnsi="Times New Roman" w:cs="Times New Roman"/>
          <w:color w:val="000000"/>
          <w:sz w:val="23"/>
          <w:szCs w:val="23"/>
        </w:rPr>
        <w:t>Cable coaxial</w:t>
      </w:r>
      <w:r w:rsidR="008E5D06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proofErr w:type="spellStart"/>
      <w:r w:rsidR="001A48FF">
        <w:rPr>
          <w:rFonts w:ascii="Times New Roman" w:eastAsia="Times New Roman" w:hAnsi="Times New Roman" w:cs="Times New Roman"/>
          <w:color w:val="000000"/>
          <w:sz w:val="23"/>
          <w:szCs w:val="23"/>
        </w:rPr>
        <w:t>Fils</w:t>
      </w:r>
      <w:proofErr w:type="spellEnd"/>
      <w:r w:rsidR="008E5D06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, </w:t>
      </w:r>
      <w:r w:rsidR="001A48FF">
        <w:rPr>
          <w:rFonts w:ascii="Times New Roman" w:eastAsia="Times New Roman" w:hAnsi="Times New Roman" w:cs="Times New Roman"/>
          <w:color w:val="000000"/>
          <w:sz w:val="23"/>
          <w:szCs w:val="23"/>
        </w:rPr>
        <w:t>Cable plat</w:t>
      </w:r>
    </w:p>
    <w:p w:rsidR="005433F5" w:rsidRDefault="005433F5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3F5">
        <w:rPr>
          <w:rFonts w:ascii="Times New Roman" w:eastAsia="Times New Roman" w:hAnsi="Times New Roman" w:cs="Times New Roman"/>
          <w:sz w:val="26"/>
          <w:szCs w:val="26"/>
        </w:rPr>
        <w:br/>
      </w:r>
      <w:r w:rsidR="00E20F03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3.Discussion des</w:t>
      </w:r>
      <w:r w:rsidR="001F160D" w:rsidRPr="001F160D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 solutions </w:t>
      </w:r>
      <w:proofErr w:type="spellStart"/>
      <w:r w:rsidR="001F160D" w:rsidRPr="001F160D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algorithmiques</w:t>
      </w:r>
      <w:proofErr w:type="spellEnd"/>
      <w:r w:rsidRPr="005433F5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br/>
      </w:r>
      <w:r w:rsidR="001F160D">
        <w:rPr>
          <w:rFonts w:ascii="Times New Roman" w:eastAsia="Times New Roman" w:hAnsi="Times New Roman" w:cs="Times New Roman"/>
          <w:sz w:val="24"/>
          <w:szCs w:val="24"/>
        </w:rPr>
        <w:tab/>
        <w:t xml:space="preserve">Pour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pouvoir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concevoir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nos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 circuits,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il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 nous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fallait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d’abord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choisir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 les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sortes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 de bascules a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utiliser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trouver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 les equations de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chaque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 entrees des bascules </w:t>
      </w:r>
      <w:proofErr w:type="spellStart"/>
      <w:r w:rsidR="001F160D">
        <w:rPr>
          <w:rFonts w:ascii="Times New Roman" w:eastAsia="Times New Roman" w:hAnsi="Times New Roman" w:cs="Times New Roman"/>
          <w:sz w:val="24"/>
          <w:szCs w:val="24"/>
        </w:rPr>
        <w:t>utilisees</w:t>
      </w:r>
      <w:proofErr w:type="spellEnd"/>
      <w:r w:rsidR="001F160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1F160D" w:rsidRDefault="001F160D" w:rsidP="00E20F03">
      <w:pPr>
        <w:spacing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resoudre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nous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plusieurs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etapes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En premier lieu, on a tracer 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diagrammes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d’etat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dresser la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d’excitation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compteur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avec des bascules JK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enfin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nous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avons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utiliser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les tables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karnaugh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obtenir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les entrees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chaque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0F03">
        <w:rPr>
          <w:rFonts w:ascii="Times New Roman" w:eastAsia="Times New Roman" w:hAnsi="Times New Roman" w:cs="Times New Roman"/>
          <w:sz w:val="24"/>
          <w:szCs w:val="24"/>
        </w:rPr>
        <w:t xml:space="preserve">des bascules </w:t>
      </w:r>
      <w:proofErr w:type="spellStart"/>
      <w:r w:rsidR="00E20F03">
        <w:rPr>
          <w:rFonts w:ascii="Times New Roman" w:eastAsia="Times New Roman" w:hAnsi="Times New Roman" w:cs="Times New Roman"/>
          <w:sz w:val="24"/>
          <w:szCs w:val="24"/>
        </w:rPr>
        <w:t>utilisees</w:t>
      </w:r>
      <w:proofErr w:type="spellEnd"/>
      <w:r w:rsidR="00E20F0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20F03" w:rsidRDefault="00E20F03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4</w:t>
      </w:r>
      <w:r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.Discussion des</w:t>
      </w:r>
      <w:r w:rsidRPr="001F160D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 xml:space="preserve"> solutions </w:t>
      </w:r>
      <w:proofErr w:type="spellStart"/>
      <w:r w:rsidRPr="001F160D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t>algorithmiques</w:t>
      </w:r>
      <w:proofErr w:type="spellEnd"/>
      <w:r w:rsidRPr="005433F5">
        <w:rPr>
          <w:rFonts w:ascii="Times New Roman" w:eastAsia="Times New Roman" w:hAnsi="Times New Roman" w:cs="Times New Roman"/>
          <w:b/>
          <w:sz w:val="26"/>
          <w:szCs w:val="26"/>
          <w:u w:val="single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lab, on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rencontre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plusieurs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problemes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choix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 bascules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utilises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l’implementation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 circuit. 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falait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vraiment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faire attention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lorsqu’on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dessiner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les circuits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quartus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seule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petite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erreur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 le circuit 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fonctionnait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donnait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pas 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esperes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20F03" w:rsidRDefault="00E20F03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20F03" w:rsidRPr="005433F5" w:rsidRDefault="00E20F03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3F5" w:rsidRPr="005433F5" w:rsidRDefault="005433F5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3F5">
        <w:rPr>
          <w:rFonts w:ascii="Times New Roman" w:eastAsia="Times New Roman" w:hAnsi="Times New Roman" w:cs="Times New Roman"/>
          <w:sz w:val="24"/>
          <w:szCs w:val="24"/>
        </w:rPr>
        <w:br/>
      </w:r>
      <w:r w:rsidRPr="005433F5">
        <w:rPr>
          <w:rFonts w:ascii="Times New Roman" w:eastAsia="Times New Roman" w:hAnsi="Times New Roman" w:cs="Times New Roman"/>
          <w:sz w:val="24"/>
          <w:szCs w:val="24"/>
        </w:rPr>
        <w:br/>
      </w:r>
      <w:r w:rsidRPr="005433F5">
        <w:rPr>
          <w:rFonts w:ascii="Times New Roman" w:eastAsia="Times New Roman" w:hAnsi="Times New Roman" w:cs="Times New Roman"/>
          <w:sz w:val="24"/>
          <w:szCs w:val="24"/>
        </w:rPr>
        <w:br/>
      </w:r>
      <w:r w:rsidRPr="005433F5">
        <w:rPr>
          <w:rFonts w:ascii="Times New Roman" w:eastAsia="Times New Roman" w:hAnsi="Times New Roman" w:cs="Times New Roman"/>
          <w:sz w:val="24"/>
          <w:szCs w:val="24"/>
        </w:rPr>
        <w:br/>
      </w:r>
      <w:r w:rsidRPr="005433F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2D7E34" w:rsidRPr="002B6FE5" w:rsidRDefault="002D7E34" w:rsidP="002D7E3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</w:pPr>
      <w:r w:rsidRPr="002B6FE5"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>a)</w:t>
      </w:r>
      <w:proofErr w:type="spellStart"/>
      <w:r w:rsidRPr="002B6FE5"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>Compteur</w:t>
      </w:r>
      <w:proofErr w:type="spellEnd"/>
      <w:r w:rsidRPr="002B6FE5"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 xml:space="preserve"> </w:t>
      </w:r>
      <w:proofErr w:type="spellStart"/>
      <w:r w:rsidRPr="002B6FE5"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>synchrone</w:t>
      </w:r>
      <w:proofErr w:type="spellEnd"/>
      <w:r w:rsidRPr="002B6FE5"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 xml:space="preserve"> de modulo 6 a 3 bits</w:t>
      </w:r>
    </w:p>
    <w:p w:rsidR="002D7E34" w:rsidRDefault="002D7E34" w:rsidP="002D7E34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2B6FE5" w:rsidRDefault="00E20F03" w:rsidP="002B6FE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Partie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theorique</w:t>
      </w:r>
      <w:proofErr w:type="spellEnd"/>
    </w:p>
    <w:p w:rsidR="00CC1668" w:rsidRDefault="00CC1668" w:rsidP="00CC1668">
      <w:pPr>
        <w:spacing w:after="0" w:line="240" w:lineRule="auto"/>
        <w:jc w:val="center"/>
        <w:rPr>
          <w:noProof/>
        </w:rPr>
      </w:pPr>
    </w:p>
    <w:p w:rsidR="00CC1668" w:rsidRDefault="00CC1668" w:rsidP="00CC1668">
      <w:pPr>
        <w:spacing w:after="0" w:line="240" w:lineRule="auto"/>
        <w:jc w:val="center"/>
        <w:rPr>
          <w:noProof/>
        </w:rPr>
      </w:pPr>
    </w:p>
    <w:p w:rsidR="002D7E34" w:rsidRDefault="00CC1668" w:rsidP="00CC166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6FF5946" wp14:editId="313CC84D">
            <wp:extent cx="3486150" cy="136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85" t="23846" r="57853" b="52820"/>
                    <a:stretch/>
                  </pic:blipFill>
                  <pic:spPr bwMode="auto">
                    <a:xfrm>
                      <a:off x="0" y="0"/>
                      <a:ext cx="348615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3F5" w:rsidRPr="005433F5" w:rsidRDefault="005433F5" w:rsidP="005433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3F5" w:rsidRDefault="005433F5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5433F5"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</w:rPr>
        <w:t>Figure 1</w:t>
      </w:r>
      <w:r w:rsidRPr="005433F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 xml:space="preserve"> </w:t>
      </w:r>
      <w:r w:rsidR="002D7E3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: </w:t>
      </w:r>
      <w:proofErr w:type="spellStart"/>
      <w:r w:rsidR="002D7E34">
        <w:rPr>
          <w:rFonts w:ascii="Times New Roman" w:eastAsia="Times New Roman" w:hAnsi="Times New Roman" w:cs="Times New Roman"/>
          <w:color w:val="000000"/>
          <w:sz w:val="18"/>
          <w:szCs w:val="18"/>
        </w:rPr>
        <w:t>Diagramme</w:t>
      </w:r>
      <w:proofErr w:type="spellEnd"/>
      <w:r w:rsidR="002D7E3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</w:t>
      </w:r>
      <w:proofErr w:type="spellStart"/>
      <w:r w:rsidR="002D7E34">
        <w:rPr>
          <w:rFonts w:ascii="Times New Roman" w:eastAsia="Times New Roman" w:hAnsi="Times New Roman" w:cs="Times New Roman"/>
          <w:color w:val="000000"/>
          <w:sz w:val="18"/>
          <w:szCs w:val="18"/>
        </w:rPr>
        <w:t>d’etat</w:t>
      </w:r>
      <w:proofErr w:type="spellEnd"/>
      <w:r w:rsidR="002D7E3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d’un </w:t>
      </w:r>
      <w:proofErr w:type="spellStart"/>
      <w:r w:rsidR="002D7E34">
        <w:rPr>
          <w:rFonts w:ascii="Times New Roman" w:eastAsia="Times New Roman" w:hAnsi="Times New Roman" w:cs="Times New Roman"/>
          <w:color w:val="000000"/>
          <w:sz w:val="18"/>
          <w:szCs w:val="18"/>
        </w:rPr>
        <w:t>compteur</w:t>
      </w:r>
      <w:proofErr w:type="spellEnd"/>
      <w:r w:rsidR="002D7E3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modulo 6</w:t>
      </w:r>
    </w:p>
    <w:p w:rsidR="007A177A" w:rsidRDefault="007A177A" w:rsidP="005433F5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7A177A" w:rsidRPr="00E20F03" w:rsidRDefault="002B6FE5" w:rsidP="002B6FE5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Voici</w:t>
      </w:r>
      <w:proofErr w:type="spellEnd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table </w:t>
      </w: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d’excitation</w:t>
      </w:r>
      <w:proofErr w:type="spellEnd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7A177A" w:rsidRDefault="007A177A" w:rsidP="007A177A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51892442" wp14:editId="1540C78E">
            <wp:extent cx="4210050" cy="1543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282" t="22564" r="19872" b="35898"/>
                    <a:stretch/>
                  </pic:blipFill>
                  <pic:spPr bwMode="auto">
                    <a:xfrm>
                      <a:off x="0" y="0"/>
                      <a:ext cx="42100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77A" w:rsidRPr="00E20F03" w:rsidRDefault="007A177A" w:rsidP="007A177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Les equations </w:t>
      </w: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suivants</w:t>
      </w:r>
      <w:proofErr w:type="spellEnd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sont</w:t>
      </w:r>
      <w:proofErr w:type="spellEnd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obtenues</w:t>
      </w:r>
      <w:proofErr w:type="spellEnd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partir</w:t>
      </w:r>
      <w:proofErr w:type="spellEnd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 table de </w:t>
      </w: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karnaugh</w:t>
      </w:r>
      <w:proofErr w:type="spellEnd"/>
      <w:r w:rsidR="002B6FE5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se </w:t>
      </w:r>
      <w:proofErr w:type="spellStart"/>
      <w:r w:rsidR="002B6FE5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referant</w:t>
      </w:r>
      <w:proofErr w:type="spellEnd"/>
      <w:r w:rsidR="002B6FE5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la table </w:t>
      </w:r>
      <w:proofErr w:type="spellStart"/>
      <w:r w:rsidR="002B6FE5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d’excitation</w:t>
      </w:r>
      <w:proofErr w:type="spellEnd"/>
      <w:r w:rsidR="00B76BFD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775844" w:rsidRDefault="00B76BFD" w:rsidP="00E20F03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J2 = </w:t>
      </w:r>
      <w:r w:rsidR="002B6FE5">
        <w:rPr>
          <w:rFonts w:ascii="Times New Roman" w:eastAsia="Times New Roman" w:hAnsi="Times New Roman" w:cs="Times New Roman"/>
          <w:color w:val="000000"/>
          <w:sz w:val="18"/>
          <w:szCs w:val="18"/>
        </w:rPr>
        <w:t>Q1</w:t>
      </w:r>
      <w:r w:rsidR="00E20F0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</w:t>
      </w:r>
      <w:r w:rsidR="0077584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K2 = </w:t>
      </w:r>
      <w:r w:rsidR="002B6FE5">
        <w:rPr>
          <w:rFonts w:ascii="Times New Roman" w:eastAsia="Times New Roman" w:hAnsi="Times New Roman" w:cs="Times New Roman"/>
          <w:color w:val="000000"/>
          <w:sz w:val="18"/>
          <w:szCs w:val="18"/>
        </w:rPr>
        <w:t>Q0’</w:t>
      </w:r>
      <w:r w:rsidR="00E20F0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</w:t>
      </w:r>
      <w:r w:rsidR="0077584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J1 = </w:t>
      </w:r>
      <w:r w:rsidR="002B6FE5">
        <w:rPr>
          <w:rFonts w:ascii="Times New Roman" w:eastAsia="Times New Roman" w:hAnsi="Times New Roman" w:cs="Times New Roman"/>
          <w:color w:val="000000"/>
          <w:sz w:val="18"/>
          <w:szCs w:val="18"/>
        </w:rPr>
        <w:t>Q2’</w:t>
      </w:r>
      <w:r w:rsidR="00775844"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  <w:t xml:space="preserve">K1 = </w:t>
      </w:r>
      <w:r w:rsidR="002B6FE5">
        <w:rPr>
          <w:rFonts w:ascii="Times New Roman" w:eastAsia="Times New Roman" w:hAnsi="Times New Roman" w:cs="Times New Roman"/>
          <w:color w:val="000000"/>
          <w:sz w:val="18"/>
          <w:szCs w:val="18"/>
        </w:rPr>
        <w:t>Q0</w:t>
      </w:r>
      <w:r w:rsidR="00E20F03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             </w:t>
      </w:r>
      <w:r w:rsidR="00775844">
        <w:rPr>
          <w:rFonts w:ascii="Times New Roman" w:eastAsia="Times New Roman" w:hAnsi="Times New Roman" w:cs="Times New Roman"/>
          <w:color w:val="000000"/>
          <w:sz w:val="18"/>
          <w:szCs w:val="18"/>
        </w:rPr>
        <w:t xml:space="preserve">J0 = </w:t>
      </w:r>
      <w:r w:rsidR="002B6FE5">
        <w:rPr>
          <w:rFonts w:ascii="Times New Roman" w:eastAsia="Times New Roman" w:hAnsi="Times New Roman" w:cs="Times New Roman"/>
          <w:color w:val="000000"/>
          <w:sz w:val="18"/>
          <w:szCs w:val="18"/>
        </w:rPr>
        <w:t>Q2.Q1</w:t>
      </w:r>
      <w:r w:rsidR="00775844"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</w:r>
      <w:r w:rsidR="00775844">
        <w:rPr>
          <w:rFonts w:ascii="Times New Roman" w:eastAsia="Times New Roman" w:hAnsi="Times New Roman" w:cs="Times New Roman"/>
          <w:color w:val="000000"/>
          <w:sz w:val="18"/>
          <w:szCs w:val="18"/>
        </w:rPr>
        <w:tab/>
        <w:t xml:space="preserve">K0 = </w:t>
      </w:r>
      <w:r w:rsidR="002B6FE5">
        <w:rPr>
          <w:rFonts w:ascii="Times New Roman" w:eastAsia="Times New Roman" w:hAnsi="Times New Roman" w:cs="Times New Roman"/>
          <w:color w:val="000000"/>
          <w:sz w:val="18"/>
          <w:szCs w:val="18"/>
        </w:rPr>
        <w:t>Q2</w:t>
      </w:r>
    </w:p>
    <w:p w:rsidR="00775844" w:rsidRDefault="00775844" w:rsidP="007A177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775844" w:rsidRDefault="00775844" w:rsidP="007A177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775844" w:rsidRPr="00E20F03" w:rsidRDefault="002B6FE5" w:rsidP="007A177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Maintenant</w:t>
      </w:r>
      <w:proofErr w:type="spellEnd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proofErr w:type="spellEnd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tous</w:t>
      </w:r>
      <w:proofErr w:type="spellEnd"/>
      <w:r w:rsidR="00CC1668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les </w:t>
      </w:r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prerequis</w:t>
      </w:r>
      <w:proofErr w:type="spellEnd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C1668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theoriques</w:t>
      </w:r>
      <w:proofErr w:type="spellEnd"/>
      <w:r w:rsidR="00CC1668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C1668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necessaires</w:t>
      </w:r>
      <w:proofErr w:type="spellEnd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sont</w:t>
      </w:r>
      <w:proofErr w:type="spellEnd"/>
      <w:r w:rsidR="00CC1668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finis, on </w:t>
      </w:r>
      <w:proofErr w:type="spellStart"/>
      <w:r w:rsidR="00CC1668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peut</w:t>
      </w:r>
      <w:proofErr w:type="spellEnd"/>
      <w:r w:rsidR="00CC1668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commencer le desi</w:t>
      </w:r>
      <w:r w:rsidR="00C45C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gn du </w:t>
      </w:r>
      <w:proofErr w:type="spellStart"/>
      <w:r w:rsidR="00C45C59">
        <w:rPr>
          <w:rFonts w:ascii="Times New Roman" w:eastAsia="Times New Roman" w:hAnsi="Times New Roman" w:cs="Times New Roman"/>
          <w:color w:val="000000"/>
          <w:sz w:val="24"/>
          <w:szCs w:val="24"/>
        </w:rPr>
        <w:t>compteur</w:t>
      </w:r>
      <w:proofErr w:type="spellEnd"/>
      <w:r w:rsidR="00C45C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C45C59">
        <w:rPr>
          <w:rFonts w:ascii="Times New Roman" w:eastAsia="Times New Roman" w:hAnsi="Times New Roman" w:cs="Times New Roman"/>
          <w:color w:val="000000"/>
          <w:sz w:val="24"/>
          <w:szCs w:val="24"/>
        </w:rPr>
        <w:t>synchrone</w:t>
      </w:r>
      <w:proofErr w:type="spellEnd"/>
      <w:r w:rsidR="00C45C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modulo 6 a 3 bits</w:t>
      </w:r>
      <w:r w:rsidR="00CC1668"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E20F0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20F03" w:rsidRDefault="00E20F03" w:rsidP="007A177A">
      <w:pPr>
        <w:spacing w:after="120" w:line="240" w:lineRule="auto"/>
        <w:rPr>
          <w:noProof/>
        </w:rPr>
      </w:pPr>
    </w:p>
    <w:p w:rsidR="00E20F03" w:rsidRDefault="00E20F03" w:rsidP="007A177A">
      <w:pPr>
        <w:spacing w:after="120" w:line="240" w:lineRule="auto"/>
        <w:rPr>
          <w:noProof/>
        </w:rPr>
      </w:pPr>
    </w:p>
    <w:p w:rsidR="00E20F03" w:rsidRDefault="00E20F03" w:rsidP="007A177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E20F03" w:rsidRDefault="00E20F03" w:rsidP="007A177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E20F03" w:rsidRDefault="00E20F03" w:rsidP="007A177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</w:rPr>
      </w:pPr>
    </w:p>
    <w:p w:rsidR="00E20F03" w:rsidRDefault="00E20F03" w:rsidP="00E20F0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:rsidR="00E20F03" w:rsidRDefault="00E20F03" w:rsidP="00E20F0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:rsidR="00E20F03" w:rsidRPr="00E20F03" w:rsidRDefault="00E20F03" w:rsidP="00E20F03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proofErr w:type="spellStart"/>
      <w:r w:rsidRPr="00E20F03"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Partie</w:t>
      </w:r>
      <w:proofErr w:type="spellEnd"/>
      <w:r w:rsidRPr="00E20F03"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 xml:space="preserve"> conception</w:t>
      </w:r>
    </w:p>
    <w:p w:rsidR="00B76BFD" w:rsidRPr="005433F5" w:rsidRDefault="005C1C3A" w:rsidP="007A177A">
      <w:pPr>
        <w:spacing w:after="120" w:line="240" w:lineRule="auto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BB734B8" wp14:editId="2D80FE96">
            <wp:extent cx="6067425" cy="34671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910" t="16410" r="2244" b="19743"/>
                    <a:stretch/>
                  </pic:blipFill>
                  <pic:spPr bwMode="auto">
                    <a:xfrm>
                      <a:off x="0" y="0"/>
                      <a:ext cx="606742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C59" w:rsidRDefault="00C45C59" w:rsidP="00C45C59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Figure 1: Block diagram du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compteur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synchrone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modulo 6 a 3 bits</w:t>
      </w:r>
    </w:p>
    <w:p w:rsidR="005433F5" w:rsidRDefault="005433F5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33F5">
        <w:rPr>
          <w:rFonts w:ascii="Times New Roman" w:eastAsia="Times New Roman" w:hAnsi="Times New Roman" w:cs="Times New Roman"/>
          <w:sz w:val="24"/>
          <w:szCs w:val="24"/>
        </w:rPr>
        <w:br/>
      </w:r>
      <w:r w:rsidR="005C1C3A">
        <w:rPr>
          <w:noProof/>
        </w:rPr>
        <w:drawing>
          <wp:inline distT="0" distB="0" distL="0" distR="0" wp14:anchorId="4A6A605D" wp14:editId="2025DA68">
            <wp:extent cx="6457950" cy="2162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8461"/>
                    <a:stretch/>
                  </pic:blipFill>
                  <pic:spPr bwMode="auto">
                    <a:xfrm>
                      <a:off x="0" y="0"/>
                      <a:ext cx="64579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1C3A" w:rsidRDefault="00C45C59" w:rsidP="00C45C5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Figure2: Simulation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compteur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synchrone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modulo 6 a 3 bits</w:t>
      </w:r>
    </w:p>
    <w:p w:rsidR="005C1C3A" w:rsidRDefault="005C1C3A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4431C9" wp14:editId="21BAE674">
            <wp:extent cx="5228590" cy="1934308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958" t="28728" r="26023" b="54044"/>
                    <a:stretch/>
                  </pic:blipFill>
                  <pic:spPr bwMode="auto">
                    <a:xfrm>
                      <a:off x="0" y="0"/>
                      <a:ext cx="5255574" cy="1944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C59" w:rsidRDefault="00C45C59" w:rsidP="00C45C5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3: Circuit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compteur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synchrone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modulo 6 a 3 bits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utilisants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 symbols</w:t>
      </w:r>
    </w:p>
    <w:p w:rsidR="005C1C3A" w:rsidRDefault="005C1C3A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7ABAE7" wp14:editId="43A0EFDE">
            <wp:extent cx="5943600" cy="12397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6627"/>
                    <a:stretch/>
                  </pic:blipFill>
                  <pic:spPr bwMode="auto">
                    <a:xfrm>
                      <a:off x="0" y="0"/>
                      <a:ext cx="5943600" cy="1239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C59" w:rsidRDefault="00C45C59" w:rsidP="00C45C5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4: Simulation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compteur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synchrone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modulo 6 a 3 bits en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utilisants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 symbols</w:t>
      </w:r>
    </w:p>
    <w:p w:rsidR="0053551A" w:rsidRDefault="00C45C59" w:rsidP="00C45C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regardant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des simulations, 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conclure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que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resultats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theoriques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coherente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avec les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obtenues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l’experimentations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53551A" w:rsidRPr="0053551A" w:rsidRDefault="0053551A" w:rsidP="0053551A">
      <w:pPr>
        <w:shd w:val="clear" w:color="auto" w:fill="000000"/>
        <w:spacing w:line="240" w:lineRule="auto"/>
        <w:jc w:val="center"/>
        <w:textAlignment w:val="center"/>
        <w:rPr>
          <w:rFonts w:ascii="Times New Roman" w:eastAsia="Times New Roman" w:hAnsi="Times New Roman" w:cs="Times New Roman"/>
          <w:color w:val="1D2129"/>
          <w:sz w:val="24"/>
          <w:szCs w:val="24"/>
          <w:lang w:val="fr-FR"/>
        </w:rPr>
      </w:pPr>
      <w:r w:rsidRPr="0053551A">
        <w:rPr>
          <w:rFonts w:ascii="Times New Roman" w:eastAsia="Times New Roman" w:hAnsi="Times New Roman" w:cs="Times New Roman"/>
          <w:noProof/>
          <w:color w:val="1D2129"/>
          <w:sz w:val="24"/>
          <w:szCs w:val="24"/>
        </w:rPr>
        <w:drawing>
          <wp:inline distT="0" distB="0" distL="0" distR="0">
            <wp:extent cx="4572000" cy="2989385"/>
            <wp:effectExtent l="0" t="0" r="0" b="1905"/>
            <wp:docPr id="22" name="Picture 22" descr="https://scontent-yyz1-1.xx.fbcdn.net/v/t1.15752-9/43730572_285524422065705_4316604976165027840_n.jpg?_nc_cat=110&amp;oh=0683096cc2976d7450ae88bef74ccc3d&amp;oe=5C520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-yyz1-1.xx.fbcdn.net/v/t1.15752-9/43730572_285524422065705_4316604976165027840_n.jpg?_nc_cat=110&amp;oh=0683096cc2976d7450ae88bef74ccc3d&amp;oe=5C5209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09" cy="299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51A" w:rsidRPr="005433F5" w:rsidRDefault="00C45C59" w:rsidP="00C45C59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Figure5: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Resultat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obtenue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l’oscilloscope</w:t>
      </w:r>
      <w:proofErr w:type="spellEnd"/>
    </w:p>
    <w:p w:rsidR="00E454F1" w:rsidRDefault="00E454F1" w:rsidP="005433F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C45C59" w:rsidRPr="002B6FE5" w:rsidRDefault="00C45C59" w:rsidP="00C45C59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</w:pPr>
      <w:r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>b</w:t>
      </w:r>
      <w:r w:rsidRPr="002B6FE5"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>)</w:t>
      </w:r>
      <w:proofErr w:type="spellStart"/>
      <w:r w:rsidRPr="002B6FE5"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>Com</w:t>
      </w:r>
      <w:r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>pteur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>synchrone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 xml:space="preserve"> BCD a 4 </w:t>
      </w:r>
      <w:r w:rsidRPr="002B6FE5">
        <w:rPr>
          <w:rFonts w:ascii="Times New Roman" w:eastAsia="Times New Roman" w:hAnsi="Times New Roman" w:cs="Times New Roman"/>
          <w:bCs/>
          <w:color w:val="000000"/>
          <w:sz w:val="44"/>
          <w:szCs w:val="44"/>
          <w:u w:val="single"/>
        </w:rPr>
        <w:t>bits</w:t>
      </w:r>
    </w:p>
    <w:p w:rsidR="00E454F1" w:rsidRDefault="00E454F1" w:rsidP="005433F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FD1318" w:rsidRDefault="00FD1318" w:rsidP="00FD131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Partie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</w:rPr>
        <w:t>theorique</w:t>
      </w:r>
      <w:proofErr w:type="spellEnd"/>
    </w:p>
    <w:p w:rsidR="00E454F1" w:rsidRDefault="00FD1318" w:rsidP="005433F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71A9C40" wp14:editId="748E1CC2">
            <wp:extent cx="3252715" cy="254167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742" t="59668" r="28446" b="33479"/>
                    <a:stretch/>
                  </pic:blipFill>
                  <pic:spPr bwMode="auto">
                    <a:xfrm>
                      <a:off x="0" y="0"/>
                      <a:ext cx="3257816" cy="254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4F1" w:rsidRDefault="00E454F1" w:rsidP="005433F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</w:rPr>
      </w:pPr>
    </w:p>
    <w:p w:rsidR="00E454F1" w:rsidRDefault="00FD1318" w:rsidP="00FD13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FD131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Figure6: </w:t>
      </w:r>
      <w:proofErr w:type="spellStart"/>
      <w:r w:rsidRPr="00FD1318">
        <w:rPr>
          <w:rFonts w:ascii="Times New Roman" w:eastAsia="Times New Roman" w:hAnsi="Times New Roman" w:cs="Times New Roman"/>
          <w:sz w:val="24"/>
          <w:szCs w:val="24"/>
          <w:u w:val="single"/>
        </w:rPr>
        <w:t>Diagramme</w:t>
      </w:r>
      <w:proofErr w:type="spellEnd"/>
      <w:r w:rsidRPr="00FD131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sz w:val="24"/>
          <w:szCs w:val="24"/>
          <w:u w:val="single"/>
        </w:rPr>
        <w:t>d’etat</w:t>
      </w:r>
      <w:proofErr w:type="spellEnd"/>
      <w:r w:rsidRPr="00FD131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du </w:t>
      </w:r>
      <w:proofErr w:type="spellStart"/>
      <w:r w:rsidRPr="00FD1318">
        <w:rPr>
          <w:rFonts w:ascii="Times New Roman" w:eastAsia="Times New Roman" w:hAnsi="Times New Roman" w:cs="Times New Roman"/>
          <w:sz w:val="24"/>
          <w:szCs w:val="24"/>
          <w:u w:val="single"/>
        </w:rPr>
        <w:t>compteur</w:t>
      </w:r>
      <w:proofErr w:type="spellEnd"/>
      <w:r w:rsidRPr="00FD1318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BCD a 4 bits</w:t>
      </w:r>
    </w:p>
    <w:p w:rsidR="00FD1318" w:rsidRDefault="00FD1318" w:rsidP="00FD13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FD1318" w:rsidRPr="00E454F1" w:rsidRDefault="00FD1318" w:rsidP="00FD13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9"/>
        <w:gridCol w:w="2143"/>
        <w:gridCol w:w="1096"/>
        <w:gridCol w:w="1096"/>
        <w:gridCol w:w="1096"/>
        <w:gridCol w:w="1096"/>
      </w:tblGrid>
      <w:tr w:rsidR="00FD1318" w:rsidRPr="00E454F1" w:rsidTr="00E51090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1318" w:rsidRPr="00E454F1" w:rsidRDefault="00FD1318" w:rsidP="00E45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Present State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1318" w:rsidRPr="00E454F1" w:rsidRDefault="00FD1318" w:rsidP="00E45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Next State</w:t>
            </w:r>
          </w:p>
        </w:tc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1318" w:rsidRPr="00E454F1" w:rsidRDefault="00FD1318" w:rsidP="00E454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Synchronous input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Q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  <w:r w:rsidRPr="00E454F1">
              <w:rPr>
                <w:rFonts w:ascii="Arial" w:eastAsia="Times New Roman" w:hAnsi="Arial" w:cs="Arial"/>
                <w:color w:val="000000"/>
              </w:rPr>
              <w:t>Q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r w:rsidRPr="00E454F1">
              <w:rPr>
                <w:rFonts w:ascii="Arial" w:eastAsia="Times New Roman" w:hAnsi="Arial" w:cs="Arial"/>
                <w:color w:val="000000"/>
              </w:rPr>
              <w:t>Q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r w:rsidRPr="00E454F1">
              <w:rPr>
                <w:rFonts w:ascii="Arial" w:eastAsia="Times New Roman" w:hAnsi="Arial" w:cs="Arial"/>
                <w:color w:val="000000"/>
              </w:rPr>
              <w:t>Q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Q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  <w:r w:rsidRPr="00E454F1">
              <w:rPr>
                <w:rFonts w:ascii="Arial" w:eastAsia="Times New Roman" w:hAnsi="Arial" w:cs="Arial"/>
                <w:color w:val="000000"/>
              </w:rPr>
              <w:t>Q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r w:rsidRPr="00E454F1">
              <w:rPr>
                <w:rFonts w:ascii="Arial" w:eastAsia="Times New Roman" w:hAnsi="Arial" w:cs="Arial"/>
                <w:color w:val="000000"/>
              </w:rPr>
              <w:t>Q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r w:rsidRPr="00E454F1">
              <w:rPr>
                <w:rFonts w:ascii="Arial" w:eastAsia="Times New Roman" w:hAnsi="Arial" w:cs="Arial"/>
                <w:color w:val="000000"/>
              </w:rPr>
              <w:t>Q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J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  <w:r w:rsidRPr="00E454F1">
              <w:rPr>
                <w:rFonts w:ascii="Arial" w:eastAsia="Times New Roman" w:hAnsi="Arial" w:cs="Arial"/>
                <w:color w:val="000000"/>
              </w:rPr>
              <w:t>K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J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  <w:r w:rsidRPr="00E454F1">
              <w:rPr>
                <w:rFonts w:ascii="Arial" w:eastAsia="Times New Roman" w:hAnsi="Arial" w:cs="Arial"/>
                <w:color w:val="000000"/>
              </w:rPr>
              <w:t>K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J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  <w:r w:rsidRPr="00E454F1">
              <w:rPr>
                <w:rFonts w:ascii="Arial" w:eastAsia="Times New Roman" w:hAnsi="Arial" w:cs="Arial"/>
                <w:color w:val="000000"/>
              </w:rPr>
              <w:t>K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J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  <w:r w:rsidRPr="00E454F1">
              <w:rPr>
                <w:rFonts w:ascii="Arial" w:eastAsia="Times New Roman" w:hAnsi="Arial" w:cs="Arial"/>
                <w:color w:val="000000"/>
              </w:rPr>
              <w:t>K</w:t>
            </w:r>
            <w:r w:rsidRPr="00E454F1">
              <w:rPr>
                <w:rFonts w:ascii="Arial" w:eastAsia="Times New Roman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1x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0010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x1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0010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0011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1x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0011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x1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0101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1x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0101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0110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x1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0110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0111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1x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0111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x1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1x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1001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0x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x1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1010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454F1">
              <w:rPr>
                <w:rFonts w:ascii="Arial" w:eastAsia="Times New Roman" w:hAnsi="Arial" w:cs="Arial"/>
                <w:color w:val="000000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1011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454F1">
              <w:rPr>
                <w:rFonts w:ascii="Arial" w:eastAsia="Times New Roman" w:hAnsi="Arial" w:cs="Arial"/>
                <w:color w:val="000000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1100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454F1">
              <w:rPr>
                <w:rFonts w:ascii="Arial" w:eastAsia="Times New Roman" w:hAnsi="Arial" w:cs="Arial"/>
                <w:color w:val="000000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1101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454F1">
              <w:rPr>
                <w:rFonts w:ascii="Arial" w:eastAsia="Times New Roman" w:hAnsi="Arial" w:cs="Arial"/>
                <w:color w:val="000000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1110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454F1">
              <w:rPr>
                <w:rFonts w:ascii="Arial" w:eastAsia="Times New Roman" w:hAnsi="Arial" w:cs="Arial"/>
                <w:color w:val="000000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</w:tr>
      <w:tr w:rsidR="00FD1318" w:rsidRPr="00E454F1" w:rsidTr="00E454F1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1111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454F1">
              <w:rPr>
                <w:rFonts w:ascii="Arial" w:eastAsia="Times New Roman" w:hAnsi="Arial" w:cs="Arial"/>
                <w:color w:val="000000"/>
              </w:rPr>
              <w:t>xxxx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D1318" w:rsidRPr="00E454F1" w:rsidRDefault="00FD1318" w:rsidP="00FD131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54F1">
              <w:rPr>
                <w:rFonts w:ascii="Arial" w:eastAsia="Times New Roman" w:hAnsi="Arial" w:cs="Arial"/>
                <w:color w:val="000000"/>
              </w:rPr>
              <w:t>xx</w:t>
            </w:r>
          </w:p>
        </w:tc>
      </w:tr>
    </w:tbl>
    <w:p w:rsidR="00E454F1" w:rsidRDefault="00FD1318" w:rsidP="005433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Figure7: Table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d’excitation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compteur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BCD 4 bits </w:t>
      </w:r>
    </w:p>
    <w:p w:rsidR="00FD1318" w:rsidRDefault="00FD1318" w:rsidP="005433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FD1318" w:rsidRDefault="00FD1318" w:rsidP="00FD1318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:rsidR="00FD1318" w:rsidRDefault="00FD1318" w:rsidP="00FD1318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</w:p>
    <w:p w:rsidR="00FD1318" w:rsidRPr="00E20F03" w:rsidRDefault="00FD1318" w:rsidP="00FD1318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proofErr w:type="spellStart"/>
      <w:r w:rsidRPr="00E20F03"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Partie</w:t>
      </w:r>
      <w:proofErr w:type="spellEnd"/>
      <w:r w:rsidRPr="00E20F03"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 xml:space="preserve"> conception</w:t>
      </w:r>
    </w:p>
    <w:p w:rsidR="00FD1318" w:rsidRPr="005433F5" w:rsidRDefault="00FD1318" w:rsidP="005433F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D561F" w:rsidRDefault="006D561F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D561F" w:rsidRDefault="00FD1318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DEAAC6" wp14:editId="774A2A05">
            <wp:extent cx="4649327" cy="2496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753" t="13256" b="19526"/>
                    <a:stretch/>
                  </pic:blipFill>
                  <pic:spPr bwMode="auto">
                    <a:xfrm>
                      <a:off x="0" y="0"/>
                      <a:ext cx="4650739" cy="249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318" w:rsidRDefault="00FD1318" w:rsidP="00FD13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Circuit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compteur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BCD 4 bits </w:t>
      </w:r>
    </w:p>
    <w:p w:rsidR="00FD1318" w:rsidRDefault="00FD1318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54F1" w:rsidRDefault="006D561F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AD331D" wp14:editId="4F45C635">
            <wp:extent cx="5943600" cy="1389184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2604"/>
                    <a:stretch/>
                  </pic:blipFill>
                  <pic:spPr bwMode="auto">
                    <a:xfrm>
                      <a:off x="0" y="0"/>
                      <a:ext cx="5943600" cy="138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4F1" w:rsidRDefault="00FD1318" w:rsidP="00FD13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Simulation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compteur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BCD 4 bits </w:t>
      </w:r>
    </w:p>
    <w:p w:rsidR="00FD1318" w:rsidRDefault="00E454F1" w:rsidP="00FD13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09F28A" wp14:editId="5B634AAA">
            <wp:extent cx="4648835" cy="1556238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421" t="28893" r="21395" b="55975"/>
                    <a:stretch/>
                  </pic:blipFill>
                  <pic:spPr bwMode="auto">
                    <a:xfrm>
                      <a:off x="0" y="0"/>
                      <a:ext cx="4706784" cy="157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33F5" w:rsidRPr="005433F5">
        <w:rPr>
          <w:rFonts w:ascii="Times New Roman" w:eastAsia="Times New Roman" w:hAnsi="Times New Roman" w:cs="Times New Roman"/>
          <w:sz w:val="24"/>
          <w:szCs w:val="24"/>
        </w:rPr>
        <w:br/>
      </w:r>
      <w:r w:rsidR="00FD1318">
        <w:rPr>
          <w:rFonts w:ascii="Times New Roman" w:eastAsia="Times New Roman" w:hAnsi="Times New Roman" w:cs="Times New Roman"/>
          <w:sz w:val="24"/>
          <w:szCs w:val="24"/>
        </w:rPr>
        <w:t>Figure10</w:t>
      </w:r>
      <w:r w:rsidR="00FD131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FD1318">
        <w:rPr>
          <w:rFonts w:ascii="Times New Roman" w:eastAsia="Times New Roman" w:hAnsi="Times New Roman" w:cs="Times New Roman"/>
          <w:sz w:val="24"/>
          <w:szCs w:val="24"/>
        </w:rPr>
        <w:t>Representation</w:t>
      </w:r>
      <w:r w:rsidR="00FD1318">
        <w:rPr>
          <w:rFonts w:ascii="Times New Roman" w:eastAsia="Times New Roman" w:hAnsi="Times New Roman" w:cs="Times New Roman"/>
          <w:sz w:val="24"/>
          <w:szCs w:val="24"/>
        </w:rPr>
        <w:t xml:space="preserve"> du </w:t>
      </w:r>
      <w:proofErr w:type="spellStart"/>
      <w:r w:rsidR="00FD1318">
        <w:rPr>
          <w:rFonts w:ascii="Times New Roman" w:eastAsia="Times New Roman" w:hAnsi="Times New Roman" w:cs="Times New Roman"/>
          <w:sz w:val="24"/>
          <w:szCs w:val="24"/>
        </w:rPr>
        <w:t>compteur</w:t>
      </w:r>
      <w:proofErr w:type="spellEnd"/>
      <w:r w:rsidR="00FD1318">
        <w:rPr>
          <w:rFonts w:ascii="Times New Roman" w:eastAsia="Times New Roman" w:hAnsi="Times New Roman" w:cs="Times New Roman"/>
          <w:sz w:val="24"/>
          <w:szCs w:val="24"/>
        </w:rPr>
        <w:t xml:space="preserve"> BCD 4 bits </w:t>
      </w:r>
      <w:r w:rsidR="00FD1318">
        <w:rPr>
          <w:rFonts w:ascii="Times New Roman" w:eastAsia="Times New Roman" w:hAnsi="Times New Roman" w:cs="Times New Roman"/>
          <w:sz w:val="24"/>
          <w:szCs w:val="24"/>
        </w:rPr>
        <w:t xml:space="preserve"> en </w:t>
      </w:r>
      <w:proofErr w:type="spellStart"/>
      <w:r w:rsidR="00FD1318">
        <w:rPr>
          <w:rFonts w:ascii="Times New Roman" w:eastAsia="Times New Roman" w:hAnsi="Times New Roman" w:cs="Times New Roman"/>
          <w:sz w:val="24"/>
          <w:szCs w:val="24"/>
        </w:rPr>
        <w:t>utilisant</w:t>
      </w:r>
      <w:proofErr w:type="spellEnd"/>
      <w:r w:rsidR="00FD1318">
        <w:rPr>
          <w:rFonts w:ascii="Times New Roman" w:eastAsia="Times New Roman" w:hAnsi="Times New Roman" w:cs="Times New Roman"/>
          <w:sz w:val="24"/>
          <w:szCs w:val="24"/>
        </w:rPr>
        <w:t xml:space="preserve"> un symbol</w:t>
      </w:r>
    </w:p>
    <w:p w:rsidR="005433F5" w:rsidRPr="005433F5" w:rsidRDefault="005433F5" w:rsidP="005433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D1318" w:rsidRDefault="00FD1318" w:rsidP="00FD1318">
      <w:pPr>
        <w:spacing w:before="480" w:after="0" w:line="240" w:lineRule="auto"/>
        <w:ind w:left="720" w:firstLine="720"/>
        <w:outlineLvl w:val="0"/>
        <w:rPr>
          <w:rFonts w:ascii="Calibri" w:eastAsia="Times New Roman" w:hAnsi="Calibri" w:cs="Times New Roman"/>
          <w:b/>
          <w:bCs/>
          <w:color w:val="2B6FAB"/>
          <w:kern w:val="36"/>
          <w:sz w:val="32"/>
          <w:szCs w:val="32"/>
        </w:rPr>
      </w:pPr>
    </w:p>
    <w:p w:rsidR="00FD1318" w:rsidRPr="00FD1318" w:rsidRDefault="00211CC8" w:rsidP="00211CC8">
      <w:pPr>
        <w:spacing w:before="480"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</w:rPr>
        <w:t>Discussi</w:t>
      </w:r>
      <w:r w:rsidR="00FD1318" w:rsidRPr="00FD1318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</w:rPr>
        <w:t>on</w:t>
      </w:r>
      <w:r w:rsidR="00FD1318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</w:rPr>
        <w:t xml:space="preserve"> et conclusion</w:t>
      </w:r>
    </w:p>
    <w:p w:rsidR="00FD1318" w:rsidRPr="00FD1318" w:rsidRDefault="00FD1318" w:rsidP="00FD131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Cette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expérience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laboratoire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était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axée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sur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conception des circuits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arithmétiques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logiques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1318" w:rsidRPr="00FD1318" w:rsidRDefault="00FD1318" w:rsidP="00FD131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 Au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cours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cette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conception, nous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avons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créé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blocs pour </w:t>
      </w:r>
      <w:proofErr w:type="spellStart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>chaque</w:t>
      </w:r>
      <w:proofErr w:type="spellEnd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>compteur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afin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faciliter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l’implémentation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L’état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sorties</w:t>
      </w:r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  <w:lang w:val="fr-FR"/>
        </w:rPr>
        <w:t xml:space="preserve"> était observé</w:t>
      </w:r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à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partir</w:t>
      </w:r>
      <w:proofErr w:type="spellEnd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>l’oscilloscope</w:t>
      </w:r>
      <w:proofErr w:type="spellEnd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</w:t>
      </w:r>
      <w:proofErr w:type="spellStart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>sur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carte Altera.</w:t>
      </w:r>
    </w:p>
    <w:p w:rsidR="00FD1318" w:rsidRPr="00FD1318" w:rsidRDefault="00FD1318" w:rsidP="00FD131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 Au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cours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l’expérience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les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résultats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observés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sur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séquence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 </w:t>
      </w:r>
      <w:proofErr w:type="spellStart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>l’oscilloscope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à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simuler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à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partir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logiciel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QUARTUS II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ainsi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interrupteurs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à bascule et des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témoins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lumineux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 carte Altera UP-2,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ont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permis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confirmer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les sorties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observées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correspondent à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celles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 table des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résultats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théorique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du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laboratoire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Autrement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dit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les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résultats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théoriques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expérimentaux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concordaient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parfaitement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Les simulations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concrètes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sont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preuve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car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elles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reflètent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 la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réalité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Tout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cela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montre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notre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expérience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s’est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bien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déroulée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1318" w:rsidRPr="00FD1318" w:rsidRDefault="00FD1318" w:rsidP="00FD1318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   Il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faut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aussi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rappeler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nous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avions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>eu</w:t>
      </w:r>
      <w:proofErr w:type="spellEnd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>quelque</w:t>
      </w:r>
      <w:proofErr w:type="spellEnd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>difficultes</w:t>
      </w:r>
      <w:proofErr w:type="spellEnd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>dans</w:t>
      </w:r>
      <w:proofErr w:type="spellEnd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>l’implementation</w:t>
      </w:r>
      <w:proofErr w:type="spellEnd"/>
      <w:r w:rsidR="00211CC8" w:rsidRPr="00211CC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Le TA nous a en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effet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aidé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à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retrouver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l’erreur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nous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avons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corrigé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pour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finaliser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le travail et </w:t>
      </w:r>
      <w:proofErr w:type="spellStart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simuler</w:t>
      </w:r>
      <w:proofErr w:type="spellEnd"/>
      <w:r w:rsidRPr="00FD131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05BE7" w:rsidRDefault="00C05BE7"/>
    <w:sectPr w:rsidR="00C05B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75844" w:rsidRDefault="00775844" w:rsidP="00775844">
      <w:pPr>
        <w:spacing w:after="0" w:line="240" w:lineRule="auto"/>
      </w:pPr>
      <w:r>
        <w:separator/>
      </w:r>
    </w:p>
  </w:endnote>
  <w:endnote w:type="continuationSeparator" w:id="0">
    <w:p w:rsidR="00775844" w:rsidRDefault="00775844" w:rsidP="00775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75844" w:rsidRDefault="00775844" w:rsidP="00775844">
      <w:pPr>
        <w:spacing w:after="0" w:line="240" w:lineRule="auto"/>
      </w:pPr>
      <w:r>
        <w:separator/>
      </w:r>
    </w:p>
  </w:footnote>
  <w:footnote w:type="continuationSeparator" w:id="0">
    <w:p w:rsidR="00775844" w:rsidRDefault="00775844" w:rsidP="00775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EF107E"/>
    <w:multiLevelType w:val="multilevel"/>
    <w:tmpl w:val="C3CAA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3F5"/>
    <w:rsid w:val="001A48FF"/>
    <w:rsid w:val="001F160D"/>
    <w:rsid w:val="00211CC8"/>
    <w:rsid w:val="002B6FE5"/>
    <w:rsid w:val="002D7E34"/>
    <w:rsid w:val="0053551A"/>
    <w:rsid w:val="005433F5"/>
    <w:rsid w:val="005C1C3A"/>
    <w:rsid w:val="006D561F"/>
    <w:rsid w:val="00775844"/>
    <w:rsid w:val="007A177A"/>
    <w:rsid w:val="008E5D06"/>
    <w:rsid w:val="00B76BFD"/>
    <w:rsid w:val="00BD2B81"/>
    <w:rsid w:val="00C05BE7"/>
    <w:rsid w:val="00C45C59"/>
    <w:rsid w:val="00CC1668"/>
    <w:rsid w:val="00DB2C2F"/>
    <w:rsid w:val="00E20F03"/>
    <w:rsid w:val="00E454F1"/>
    <w:rsid w:val="00FD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9C47A3-2D3C-4648-8B25-A5E8CCC78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D131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33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76B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5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5844"/>
  </w:style>
  <w:style w:type="paragraph" w:styleId="Footer">
    <w:name w:val="footer"/>
    <w:basedOn w:val="Normal"/>
    <w:link w:val="FooterChar"/>
    <w:uiPriority w:val="99"/>
    <w:unhideWhenUsed/>
    <w:rsid w:val="007758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5844"/>
  </w:style>
  <w:style w:type="character" w:customStyle="1" w:styleId="Heading1Char">
    <w:name w:val="Heading 1 Char"/>
    <w:basedOn w:val="DefaultParagraphFont"/>
    <w:link w:val="Heading1"/>
    <w:uiPriority w:val="9"/>
    <w:rsid w:val="00FD131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70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9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23558">
                      <w:marLeft w:val="300"/>
                      <w:marRight w:val="300"/>
                      <w:marTop w:val="30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77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308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7F3112D5</Template>
  <TotalTime>268</TotalTime>
  <Pages>8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englab</dc:creator>
  <cp:keywords/>
  <dc:description/>
  <cp:lastModifiedBy>englab</cp:lastModifiedBy>
  <cp:revision>1</cp:revision>
  <dcterms:created xsi:type="dcterms:W3CDTF">2018-10-10T19:11:00Z</dcterms:created>
  <dcterms:modified xsi:type="dcterms:W3CDTF">2018-10-10T23:39:00Z</dcterms:modified>
</cp:coreProperties>
</file>